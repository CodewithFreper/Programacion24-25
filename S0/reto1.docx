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9E9DF7" w14:textId="31799657" w:rsidR="00D077E9" w:rsidRDefault="0025437B" w:rsidP="00D70D02">
      <w:pPr>
        <w:rPr>
          <w:noProof/>
        </w:rPr>
      </w:pPr>
      <w:r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3768A5C0" wp14:editId="59439BD5">
            <wp:simplePos x="0" y="0"/>
            <wp:positionH relativeFrom="column">
              <wp:posOffset>-626258</wp:posOffset>
            </wp:positionH>
            <wp:positionV relativeFrom="page">
              <wp:posOffset>-31898</wp:posOffset>
            </wp:positionV>
            <wp:extent cx="8003493" cy="6697980"/>
            <wp:effectExtent l="0" t="0" r="0" b="762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84"/>
                    <a:stretch/>
                  </pic:blipFill>
                  <pic:spPr bwMode="auto">
                    <a:xfrm>
                      <a:off x="0" y="0"/>
                      <a:ext cx="8013279" cy="6706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967A0CF" wp14:editId="1F024BA1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CC91F9" id="Rectángulo 3" o:spid="_x0000_s1026" alt="rectángulo blanco para texto en portad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" fillcolor="white [3212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03144010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81EEFCA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0404EBF9" wp14:editId="4797BA50">
                      <wp:extent cx="3528695" cy="2159876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215987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6C2D75A" w14:textId="79DC8953" w:rsidR="0025437B" w:rsidRPr="00D86945" w:rsidRDefault="003F164C" w:rsidP="00D077E9">
                                  <w:pPr>
                                    <w:pStyle w:val="Ttulo"/>
                                    <w:spacing w:after="0"/>
                                  </w:pPr>
                                  <w:r>
                                    <w:rPr>
                                      <w:lang w:bidi="es-ES"/>
                                    </w:rPr>
                                    <w:t>Sprint 0: Preparación de la entrevista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404EBF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7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" filled="f" stroked="f" strokeweight=".5pt">
                      <v:textbox>
                        <w:txbxContent>
                          <w:p w14:paraId="36C2D75A" w14:textId="79DC8953" w:rsidR="0025437B" w:rsidRPr="00D86945" w:rsidRDefault="003F164C" w:rsidP="00D077E9">
                            <w:pPr>
                              <w:pStyle w:val="Ttulo"/>
                              <w:spacing w:after="0"/>
                            </w:pPr>
                            <w:r>
                              <w:rPr>
                                <w:lang w:bidi="es-ES"/>
                              </w:rPr>
                              <w:t>Sprint 0: Preparación de la entrevista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45E1D0CE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062F27C0" wp14:editId="5A14B10A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CEFFC38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4ADAC448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AEA5565" w14:textId="77777777" w:rsidR="00D077E9" w:rsidRDefault="00D077E9" w:rsidP="00AB02A7">
            <w:pPr>
              <w:rPr>
                <w:noProof/>
              </w:rPr>
            </w:pPr>
          </w:p>
        </w:tc>
      </w:tr>
      <w:tr w:rsidR="00D077E9" w14:paraId="27A66338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</w:rPr>
              <w:id w:val="1080870105"/>
              <w:placeholder>
                <w:docPart w:val="1FB4635B36894E7D94335D77CBC9CE3C"/>
              </w:placeholder>
              <w15:appearance w15:val="hidden"/>
            </w:sdtPr>
            <w:sdtEndPr/>
            <w:sdtContent>
              <w:p w14:paraId="45A8DEAA" w14:textId="678F1E10" w:rsidR="00D077E9" w:rsidRDefault="000747A0" w:rsidP="00AB02A7">
                <w:pPr>
                  <w:rPr>
                    <w:noProof/>
                  </w:rPr>
                </w:pP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begin"/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instrText xml:space="preserve"> DATE  \@ "d MMMM"  \* MERGEFORMAT </w:instrText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separate"/>
                </w:r>
                <w:r w:rsidR="00DB217D">
                  <w:rPr>
                    <w:rStyle w:val="SubttuloCar"/>
                    <w:b w:val="0"/>
                    <w:noProof/>
                    <w:lang w:bidi="es-ES"/>
                  </w:rPr>
                  <w:t>1 octubre</w:t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end"/>
                </w:r>
              </w:p>
            </w:sdtContent>
          </w:sdt>
          <w:p w14:paraId="7A72F7CC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66D8A0A0" wp14:editId="1F970BB8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DDE6E53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2799375C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3BED8DC7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364DE77" w14:textId="3FE68EB5" w:rsidR="00D077E9" w:rsidRDefault="00564664" w:rsidP="00AB02A7">
            <w:pPr>
              <w:rPr>
                <w:noProof/>
              </w:rPr>
            </w:pPr>
            <w:sdt>
              <w:sdtPr>
                <w:rPr>
                  <w:noProof/>
                </w:rPr>
                <w:id w:val="-1740469667"/>
                <w:placeholder>
                  <w:docPart w:val="52EE9ED116DA4D72B748CDFDCC386048"/>
                </w:placeholder>
                <w15:appearance w15:val="hidden"/>
              </w:sdtPr>
              <w:sdtEndPr/>
              <w:sdtContent>
                <w:r w:rsidR="003F164C">
                  <w:rPr>
                    <w:noProof/>
                  </w:rPr>
                  <w:t>Proyecto intermodular</w:t>
                </w:r>
                <w:r w:rsidR="00993729">
                  <w:rPr>
                    <w:noProof/>
                  </w:rPr>
                  <w:t xml:space="preserve"> 2</w:t>
                </w:r>
              </w:sdtContent>
            </w:sdt>
          </w:p>
          <w:p w14:paraId="6FB74688" w14:textId="78F8B33E" w:rsidR="00D077E9" w:rsidRDefault="00D077E9" w:rsidP="00AB02A7">
            <w:pPr>
              <w:rPr>
                <w:noProof/>
              </w:rPr>
            </w:pPr>
            <w:r w:rsidRPr="00B231E5">
              <w:rPr>
                <w:noProof/>
                <w:lang w:bidi="es-ES"/>
              </w:rPr>
              <w:t xml:space="preserve">Creado por: </w:t>
            </w:r>
            <w:sdt>
              <w:sdtPr>
                <w:rPr>
                  <w:noProof/>
                </w:rPr>
                <w:alias w:val="Su nombre"/>
                <w:tag w:val="Su nombre"/>
                <w:id w:val="-180584491"/>
                <w:placeholder>
                  <w:docPart w:val="81F3F86C3B444536A61AE2CDCD30CA08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25437B">
                  <w:rPr>
                    <w:noProof/>
                  </w:rPr>
                  <w:t>Cristina Fresneda Pérez</w:t>
                </w:r>
              </w:sdtContent>
            </w:sdt>
          </w:p>
          <w:p w14:paraId="6519BE4C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35392D9E" w14:textId="77777777" w:rsidR="00D077E9" w:rsidRDefault="00AB02A7">
      <w:pPr>
        <w:spacing w:after="200"/>
        <w:rPr>
          <w:noProof/>
        </w:rPr>
      </w:pPr>
      <w:r w:rsidRPr="00D967AC">
        <w:rPr>
          <w:noProof/>
          <w:lang w:bidi="es-ES"/>
        </w:rPr>
        <w:drawing>
          <wp:anchor distT="0" distB="0" distL="114300" distR="114300" simplePos="0" relativeHeight="251661312" behindDoc="0" locked="0" layoutInCell="1" allowOverlap="1" wp14:anchorId="00A95369" wp14:editId="2B710951">
            <wp:simplePos x="0" y="0"/>
            <wp:positionH relativeFrom="column">
              <wp:posOffset>4135295</wp:posOffset>
            </wp:positionH>
            <wp:positionV relativeFrom="paragraph">
              <wp:posOffset>7556807</wp:posOffset>
            </wp:positionV>
            <wp:extent cx="2476697" cy="850717"/>
            <wp:effectExtent l="0" t="0" r="0" b="0"/>
            <wp:wrapNone/>
            <wp:docPr id="12" name="Gráfico 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áfico 201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035" cy="8597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0CD47B4" wp14:editId="5820594D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3011E5" id="Rectángulo 2" o:spid="_x0000_s1026" alt="rectángulo de color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" fillcolor="#34aba2 [3209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14:paraId="51352C19" w14:textId="5A757676" w:rsidR="00B757BF" w:rsidRDefault="00142D53" w:rsidP="00142D53">
      <w:pPr>
        <w:pStyle w:val="Ttulo1"/>
      </w:pPr>
      <w:r>
        <w:lastRenderedPageBreak/>
        <w:t>Objetivo de la entrevista:</w:t>
      </w:r>
    </w:p>
    <w:p w14:paraId="5AE5B483" w14:textId="77777777" w:rsidR="00442A92" w:rsidRDefault="00742482" w:rsidP="00742482">
      <w:pPr>
        <w:pStyle w:val="Contenido"/>
      </w:pPr>
      <w:r>
        <w:t>El objetivo principal de la entrevista es una primera toma de contacto con el cliente para conocer de primera mano sus preocupaciones y necesidades</w:t>
      </w:r>
      <w:r w:rsidR="00CF4AF4">
        <w:t xml:space="preserve">. Además, mediante preguntas le guiaremos para poder </w:t>
      </w:r>
      <w:r w:rsidR="00345F13">
        <w:t>especificar dichas necesidades</w:t>
      </w:r>
      <w:r w:rsidR="00E765D7">
        <w:t xml:space="preserve">, y dividirlas en </w:t>
      </w:r>
      <w:r w:rsidR="00B43BE3">
        <w:t>tareas más pequeñas</w:t>
      </w:r>
      <w:r w:rsidR="00E765D7">
        <w:t xml:space="preserve"> y</w:t>
      </w:r>
      <w:r w:rsidR="00B43BE3">
        <w:t xml:space="preserve"> asumibles</w:t>
      </w:r>
      <w:r w:rsidR="000420F2">
        <w:t xml:space="preserve">. </w:t>
      </w:r>
    </w:p>
    <w:p w14:paraId="4A110E06" w14:textId="1E8A4FA0" w:rsidR="00742482" w:rsidRDefault="00A83115" w:rsidP="00A83115">
      <w:pPr>
        <w:pStyle w:val="Ttulo1"/>
      </w:pPr>
      <w:r>
        <w:t>Puntos importantes:</w:t>
      </w:r>
      <w:r w:rsidR="00D15155">
        <w:t xml:space="preserve"> </w:t>
      </w:r>
      <w:r w:rsidR="00E765D7">
        <w:t xml:space="preserve"> </w:t>
      </w:r>
    </w:p>
    <w:p w14:paraId="0AE4FBD9" w14:textId="44E482EC" w:rsidR="00152184" w:rsidRDefault="00700ED2" w:rsidP="00152184">
      <w:pPr>
        <w:pStyle w:val="Contenido"/>
        <w:numPr>
          <w:ilvl w:val="0"/>
          <w:numId w:val="13"/>
        </w:numPr>
      </w:pPr>
      <w:r>
        <w:t xml:space="preserve">Conocer las necesidades de </w:t>
      </w:r>
      <w:proofErr w:type="spellStart"/>
      <w:r w:rsidR="008A20E2">
        <w:t>Agri</w:t>
      </w:r>
      <w:r w:rsidR="004F761D">
        <w:t>v</w:t>
      </w:r>
      <w:r w:rsidR="008A20E2">
        <w:t>all</w:t>
      </w:r>
      <w:proofErr w:type="spellEnd"/>
      <w:r w:rsidR="008A20E2">
        <w:t xml:space="preserve"> con respecto a su página web</w:t>
      </w:r>
      <w:r w:rsidR="00152184">
        <w:t xml:space="preserve"> y qué cambios quieren lleva</w:t>
      </w:r>
      <w:r w:rsidR="00F818C7">
        <w:t>r</w:t>
      </w:r>
      <w:r w:rsidR="00152184">
        <w:t xml:space="preserve"> a cabo en la página actual</w:t>
      </w:r>
    </w:p>
    <w:p w14:paraId="56095842" w14:textId="766E9207" w:rsidR="008A20E2" w:rsidRDefault="00587660" w:rsidP="00152184">
      <w:pPr>
        <w:pStyle w:val="Contenido"/>
        <w:numPr>
          <w:ilvl w:val="0"/>
          <w:numId w:val="13"/>
        </w:numPr>
      </w:pPr>
      <w:r>
        <w:t>Identificar los productos o servicios que quieren destacar.</w:t>
      </w:r>
    </w:p>
    <w:p w14:paraId="36CDE14C" w14:textId="06DB2C07" w:rsidR="00587660" w:rsidRDefault="00961589" w:rsidP="005F2F3B">
      <w:pPr>
        <w:pStyle w:val="Contenido"/>
        <w:numPr>
          <w:ilvl w:val="0"/>
          <w:numId w:val="13"/>
        </w:numPr>
      </w:pPr>
      <w:r>
        <w:t xml:space="preserve">Entender </w:t>
      </w:r>
      <w:r w:rsidR="00DF7AC4">
        <w:t>cómo quieren el rediseño de logo y la nueva imagen corporativa.</w:t>
      </w:r>
    </w:p>
    <w:p w14:paraId="7D4672B2" w14:textId="62DB2E92" w:rsidR="00DF7AC4" w:rsidRDefault="005937E2" w:rsidP="005F2F3B">
      <w:pPr>
        <w:pStyle w:val="Contenido"/>
        <w:numPr>
          <w:ilvl w:val="0"/>
          <w:numId w:val="13"/>
        </w:numPr>
      </w:pPr>
      <w:r>
        <w:t>Saber cómo quieren gestionar el alquiler de la casa rural</w:t>
      </w:r>
      <w:r w:rsidR="009359EF">
        <w:t xml:space="preserve">. </w:t>
      </w:r>
    </w:p>
    <w:p w14:paraId="7182C071" w14:textId="7375277A" w:rsidR="00A83115" w:rsidRDefault="00A83115" w:rsidP="005F2F3B">
      <w:pPr>
        <w:pStyle w:val="Contenido"/>
        <w:numPr>
          <w:ilvl w:val="0"/>
          <w:numId w:val="13"/>
        </w:numPr>
      </w:pPr>
      <w:r>
        <w:t>Saber el grado de implicación que quieren tener en la gestión de la web, e-</w:t>
      </w:r>
      <w:proofErr w:type="spellStart"/>
      <w:r>
        <w:t>commerce</w:t>
      </w:r>
      <w:proofErr w:type="spellEnd"/>
      <w:r>
        <w:t>, etc.</w:t>
      </w:r>
    </w:p>
    <w:p w14:paraId="0A56FFA4" w14:textId="50B0E7B6" w:rsidR="002745CF" w:rsidRDefault="002745CF" w:rsidP="005F2F3B">
      <w:pPr>
        <w:pStyle w:val="Contenido"/>
        <w:numPr>
          <w:ilvl w:val="0"/>
          <w:numId w:val="13"/>
        </w:numPr>
      </w:pPr>
      <w:r>
        <w:t>Protección de datos.</w:t>
      </w:r>
    </w:p>
    <w:p w14:paraId="575DB594" w14:textId="47640D2F" w:rsidR="00550CD9" w:rsidRDefault="00550CD9" w:rsidP="00550CD9">
      <w:pPr>
        <w:pStyle w:val="Ttulo1"/>
      </w:pPr>
      <w:r>
        <w:t>Preguntas:</w:t>
      </w:r>
    </w:p>
    <w:p w14:paraId="0AA7A1BE" w14:textId="69F46DF7" w:rsidR="00293068" w:rsidRDefault="00293068" w:rsidP="00293068">
      <w:r>
        <w:t>Necesidades y cambios</w:t>
      </w:r>
      <w:r w:rsidR="00152184">
        <w:t xml:space="preserve"> en la página:</w:t>
      </w:r>
    </w:p>
    <w:p w14:paraId="03718B4C" w14:textId="564894DE" w:rsidR="00550CD9" w:rsidRDefault="00B97AA9" w:rsidP="001D68A2">
      <w:pPr>
        <w:pStyle w:val="Contenido"/>
        <w:numPr>
          <w:ilvl w:val="0"/>
          <w:numId w:val="15"/>
        </w:numPr>
      </w:pPr>
      <w:r>
        <w:t>¿A quién quiere</w:t>
      </w:r>
      <w:r w:rsidR="008E4D47">
        <w:t>n</w:t>
      </w:r>
      <w:r>
        <w:t xml:space="preserve"> dirigir la web? (Comercios, particulares, otros agricultores…)</w:t>
      </w:r>
    </w:p>
    <w:p w14:paraId="07E77467" w14:textId="6D0CFB11" w:rsidR="001D68A2" w:rsidRDefault="00DF3C3B" w:rsidP="001D68A2">
      <w:pPr>
        <w:pStyle w:val="Contenido"/>
        <w:numPr>
          <w:ilvl w:val="0"/>
          <w:numId w:val="15"/>
        </w:numPr>
      </w:pPr>
      <w:r>
        <w:t xml:space="preserve">¿Cuál es el objetivo principal de la web? (Venta de productos, alquiler vacacional, </w:t>
      </w:r>
      <w:r w:rsidR="00C82883">
        <w:t>oferta de servicios</w:t>
      </w:r>
      <w:r w:rsidR="00293068">
        <w:t>…)</w:t>
      </w:r>
    </w:p>
    <w:p w14:paraId="0A1650FC" w14:textId="1EF3CC52" w:rsidR="0040106E" w:rsidRDefault="00CE6D98" w:rsidP="006210E3">
      <w:pPr>
        <w:pStyle w:val="Contenido"/>
        <w:numPr>
          <w:ilvl w:val="0"/>
          <w:numId w:val="15"/>
        </w:numPr>
      </w:pPr>
      <w:r>
        <w:t>¿Qué quieren eliminar de la página actual?</w:t>
      </w:r>
      <w:r w:rsidR="00D62C8E">
        <w:t xml:space="preserve"> (Apartados, información obsoleta, </w:t>
      </w:r>
      <w:r w:rsidR="0040106E">
        <w:t>etc.)</w:t>
      </w:r>
    </w:p>
    <w:p w14:paraId="449F99DB" w14:textId="28FE6B5B" w:rsidR="00833BD0" w:rsidRDefault="00833BD0" w:rsidP="006210E3">
      <w:pPr>
        <w:pStyle w:val="Contenido"/>
        <w:numPr>
          <w:ilvl w:val="0"/>
          <w:numId w:val="15"/>
        </w:numPr>
      </w:pPr>
      <w:r>
        <w:t>¿El blog es propio o es de un tercero?</w:t>
      </w:r>
    </w:p>
    <w:p w14:paraId="3B64BED3" w14:textId="5CFC2835" w:rsidR="00833BD0" w:rsidRDefault="00833BD0" w:rsidP="006210E3">
      <w:pPr>
        <w:pStyle w:val="Contenido"/>
        <w:numPr>
          <w:ilvl w:val="0"/>
          <w:numId w:val="15"/>
        </w:numPr>
      </w:pPr>
      <w:r>
        <w:t>¿Con qué frecuencia se actualiza el blog?</w:t>
      </w:r>
    </w:p>
    <w:p w14:paraId="27EB3570" w14:textId="52D9F72C" w:rsidR="006210E3" w:rsidRDefault="006210E3" w:rsidP="006210E3">
      <w:r>
        <w:t xml:space="preserve">Información </w:t>
      </w:r>
      <w:r w:rsidR="005278FB">
        <w:t>que quieren destacar:</w:t>
      </w:r>
    </w:p>
    <w:p w14:paraId="18ADE7BA" w14:textId="28E84FB0" w:rsidR="005278FB" w:rsidRDefault="005278FB" w:rsidP="005278FB">
      <w:pPr>
        <w:pStyle w:val="Contenido"/>
        <w:numPr>
          <w:ilvl w:val="0"/>
          <w:numId w:val="17"/>
        </w:numPr>
      </w:pPr>
      <w:r>
        <w:t>¿Quieren promocionar un servicio o producto frente a otro? ¿Darle más peso a uno que a otro?</w:t>
      </w:r>
    </w:p>
    <w:p w14:paraId="0943C5A1" w14:textId="24DAF388" w:rsidR="005278FB" w:rsidRDefault="00943F7F" w:rsidP="005278FB">
      <w:pPr>
        <w:pStyle w:val="Contenido"/>
        <w:numPr>
          <w:ilvl w:val="0"/>
          <w:numId w:val="17"/>
        </w:numPr>
      </w:pPr>
      <w:r>
        <w:t>¿Quieren centrarse más en aportar valor, información?</w:t>
      </w:r>
    </w:p>
    <w:p w14:paraId="43D9437C" w14:textId="2C09641C" w:rsidR="00943F7F" w:rsidRDefault="00943F7F" w:rsidP="005278FB">
      <w:pPr>
        <w:pStyle w:val="Contenido"/>
        <w:numPr>
          <w:ilvl w:val="0"/>
          <w:numId w:val="17"/>
        </w:numPr>
      </w:pPr>
      <w:r>
        <w:t xml:space="preserve">¿Quieren </w:t>
      </w:r>
      <w:r w:rsidR="008E4D47">
        <w:t xml:space="preserve">destacar </w:t>
      </w:r>
      <w:r w:rsidR="001022E7">
        <w:t>la importancia de sus técnicas de cultivo?</w:t>
      </w:r>
    </w:p>
    <w:p w14:paraId="16B5BF34" w14:textId="624D0BC0" w:rsidR="001022E7" w:rsidRDefault="001022E7" w:rsidP="005278FB">
      <w:pPr>
        <w:pStyle w:val="Contenido"/>
        <w:numPr>
          <w:ilvl w:val="0"/>
          <w:numId w:val="17"/>
        </w:numPr>
      </w:pPr>
      <w:r>
        <w:t>¿Qué quieren que el usuario perciba al ver la página</w:t>
      </w:r>
      <w:r w:rsidR="00816C0D">
        <w:t>? ¿Información técnica o textos divulgativos para el usuario medio?</w:t>
      </w:r>
    </w:p>
    <w:p w14:paraId="6BD1F484" w14:textId="268CFE42" w:rsidR="00816C0D" w:rsidRDefault="00816C0D" w:rsidP="00816C0D">
      <w:r>
        <w:t>Logo e imagen corporativa:</w:t>
      </w:r>
    </w:p>
    <w:p w14:paraId="2D1E63FC" w14:textId="6B7DB3FA" w:rsidR="00816C0D" w:rsidRDefault="00816C0D" w:rsidP="00816C0D">
      <w:pPr>
        <w:pStyle w:val="Contenido"/>
        <w:numPr>
          <w:ilvl w:val="0"/>
          <w:numId w:val="18"/>
        </w:numPr>
      </w:pPr>
      <w:r>
        <w:t>¿Qué quieren transmitir con el logo?</w:t>
      </w:r>
      <w:r w:rsidR="00526723">
        <w:t xml:space="preserve"> ¿Modernidad? ¿Tradición?</w:t>
      </w:r>
    </w:p>
    <w:p w14:paraId="38F408CA" w14:textId="05C37844" w:rsidR="00526723" w:rsidRDefault="00526723" w:rsidP="00816C0D">
      <w:pPr>
        <w:pStyle w:val="Contenido"/>
        <w:numPr>
          <w:ilvl w:val="0"/>
          <w:numId w:val="18"/>
        </w:numPr>
      </w:pPr>
      <w:r>
        <w:lastRenderedPageBreak/>
        <w:t>¿Qué colores quieren que predominen?</w:t>
      </w:r>
    </w:p>
    <w:p w14:paraId="50D218EC" w14:textId="21ED9E66" w:rsidR="00271A41" w:rsidRDefault="00526723" w:rsidP="00271A41">
      <w:pPr>
        <w:pStyle w:val="Contenido"/>
        <w:numPr>
          <w:ilvl w:val="0"/>
          <w:numId w:val="18"/>
        </w:numPr>
      </w:pPr>
      <w:r>
        <w:t>¿Quieren líneas rectas</w:t>
      </w:r>
      <w:r w:rsidR="00271A41">
        <w:t xml:space="preserve"> o trazos irregulares?</w:t>
      </w:r>
    </w:p>
    <w:p w14:paraId="0F5A1AC9" w14:textId="6CB443EF" w:rsidR="0083439C" w:rsidRDefault="0083439C" w:rsidP="00271A41">
      <w:pPr>
        <w:pStyle w:val="Contenido"/>
        <w:numPr>
          <w:ilvl w:val="0"/>
          <w:numId w:val="18"/>
        </w:numPr>
      </w:pPr>
      <w:r>
        <w:t>¿Moderna y minimalista? o ¿rústica y cálida?</w:t>
      </w:r>
    </w:p>
    <w:p w14:paraId="1E2FB88C" w14:textId="3E824269" w:rsidR="00271A41" w:rsidRDefault="00271A41" w:rsidP="00271A41">
      <w:r>
        <w:t>Alquiler:</w:t>
      </w:r>
    </w:p>
    <w:p w14:paraId="304AE15E" w14:textId="4E65369B" w:rsidR="00271A41" w:rsidRDefault="00271A41" w:rsidP="00271A41">
      <w:pPr>
        <w:pStyle w:val="Contenido"/>
        <w:numPr>
          <w:ilvl w:val="0"/>
          <w:numId w:val="19"/>
        </w:numPr>
      </w:pPr>
      <w:r>
        <w:t>¿Cómo quieren gestionar las reservas?</w:t>
      </w:r>
    </w:p>
    <w:p w14:paraId="643461CF" w14:textId="422B0C41" w:rsidR="009032DD" w:rsidRDefault="009032DD" w:rsidP="00271A41">
      <w:pPr>
        <w:pStyle w:val="Contenido"/>
        <w:numPr>
          <w:ilvl w:val="0"/>
          <w:numId w:val="19"/>
        </w:numPr>
      </w:pPr>
      <w:r>
        <w:t xml:space="preserve">¿Quieren un control total sobre ellas o prefieren </w:t>
      </w:r>
      <w:r w:rsidR="007034FF">
        <w:t>redirigirlas</w:t>
      </w:r>
      <w:r>
        <w:t xml:space="preserve"> a un portal de alquileres vacacionales</w:t>
      </w:r>
      <w:r w:rsidR="007034FF">
        <w:t>?</w:t>
      </w:r>
    </w:p>
    <w:p w14:paraId="7DA48C74" w14:textId="57691940" w:rsidR="007034FF" w:rsidRDefault="007034FF" w:rsidP="00271A41">
      <w:pPr>
        <w:pStyle w:val="Contenido"/>
        <w:numPr>
          <w:ilvl w:val="0"/>
          <w:numId w:val="19"/>
        </w:numPr>
      </w:pPr>
      <w:r>
        <w:t>¿Cómo van a gestionar los cobros?</w:t>
      </w:r>
      <w:r w:rsidR="00214B85">
        <w:t xml:space="preserve"> ¿Todo online o en efectivo a la llegada?</w:t>
      </w:r>
      <w:r w:rsidR="00B444DF">
        <w:t xml:space="preserve"> (Pasarela de pagos)</w:t>
      </w:r>
    </w:p>
    <w:p w14:paraId="29F38FA1" w14:textId="7B2CC618" w:rsidR="00B444DF" w:rsidRDefault="004169E0" w:rsidP="00271A41">
      <w:pPr>
        <w:pStyle w:val="Contenido"/>
        <w:numPr>
          <w:ilvl w:val="0"/>
          <w:numId w:val="19"/>
        </w:numPr>
      </w:pPr>
      <w:r>
        <w:t>¿Necesitan fotos actuales de la casa? ¿Las proporcionan ustedes?</w:t>
      </w:r>
    </w:p>
    <w:p w14:paraId="6481A476" w14:textId="79D741C0" w:rsidR="004169E0" w:rsidRDefault="004169E0" w:rsidP="004169E0">
      <w:r>
        <w:t>Gestión web:</w:t>
      </w:r>
    </w:p>
    <w:p w14:paraId="00611502" w14:textId="3E9AA344" w:rsidR="00B444DF" w:rsidRDefault="00345914" w:rsidP="003655EC">
      <w:pPr>
        <w:pStyle w:val="Contenido"/>
        <w:numPr>
          <w:ilvl w:val="0"/>
          <w:numId w:val="20"/>
        </w:numPr>
        <w:ind w:left="709"/>
      </w:pPr>
      <w:r>
        <w:t>¿Quieren poder actualizar ustedes mismos el catálogo según la temporada, o prefieren que lo hagamos nosotros?</w:t>
      </w:r>
    </w:p>
    <w:p w14:paraId="4AB4FA93" w14:textId="660C0873" w:rsidR="00345914" w:rsidRDefault="009772AF" w:rsidP="003655EC">
      <w:pPr>
        <w:pStyle w:val="Contenido"/>
        <w:numPr>
          <w:ilvl w:val="0"/>
          <w:numId w:val="20"/>
        </w:numPr>
        <w:ind w:left="709"/>
      </w:pPr>
      <w:r>
        <w:t xml:space="preserve">¿Quieren mantener el mismo dominio? </w:t>
      </w:r>
    </w:p>
    <w:p w14:paraId="68C36E6A" w14:textId="7A9E11A7" w:rsidR="009772AF" w:rsidRDefault="009772AF" w:rsidP="003655EC">
      <w:pPr>
        <w:pStyle w:val="Contenido"/>
        <w:numPr>
          <w:ilvl w:val="0"/>
          <w:numId w:val="20"/>
        </w:numPr>
        <w:ind w:left="709"/>
      </w:pPr>
      <w:r>
        <w:t>¿Quieren comprar algunos de los dominios similares para "reservarlos"?</w:t>
      </w:r>
    </w:p>
    <w:p w14:paraId="5FE2747E" w14:textId="4D14F63A" w:rsidR="009359EF" w:rsidRDefault="00684FAA" w:rsidP="00684FAA">
      <w:r>
        <w:t xml:space="preserve">Protección de datos: </w:t>
      </w:r>
    </w:p>
    <w:p w14:paraId="2BA95A4E" w14:textId="63838B7F" w:rsidR="00684FAA" w:rsidRDefault="00684FAA" w:rsidP="00684FAA">
      <w:pPr>
        <w:pStyle w:val="Contenido"/>
        <w:numPr>
          <w:ilvl w:val="0"/>
          <w:numId w:val="21"/>
        </w:numPr>
      </w:pPr>
      <w:r>
        <w:t>¿Quién se va a hacer responsable de la gestión y almacenamiento de los datos?</w:t>
      </w:r>
    </w:p>
    <w:p w14:paraId="265085C7" w14:textId="3E519CA6" w:rsidR="00684FAA" w:rsidRPr="00B757BF" w:rsidRDefault="00684FAA" w:rsidP="00684FAA">
      <w:pPr>
        <w:pStyle w:val="Contenido"/>
        <w:numPr>
          <w:ilvl w:val="0"/>
          <w:numId w:val="21"/>
        </w:numPr>
      </w:pPr>
      <w:r>
        <w:t>¿Necesitan que gestionemos y almacenemos de manera segura los datos de los clientes?</w:t>
      </w:r>
    </w:p>
    <w:sectPr w:rsidR="00684FAA" w:rsidRPr="00B757BF" w:rsidSect="00AB02A7">
      <w:headerReference w:type="default" r:id="rId10"/>
      <w:footerReference w:type="default" r:id="rId11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DDBB41" w14:textId="77777777" w:rsidR="00564664" w:rsidRDefault="00564664">
      <w:r>
        <w:separator/>
      </w:r>
    </w:p>
    <w:p w14:paraId="0665A21B" w14:textId="77777777" w:rsidR="00564664" w:rsidRDefault="00564664"/>
  </w:endnote>
  <w:endnote w:type="continuationSeparator" w:id="0">
    <w:p w14:paraId="57D9639B" w14:textId="77777777" w:rsidR="00564664" w:rsidRDefault="00564664">
      <w:r>
        <w:continuationSeparator/>
      </w:r>
    </w:p>
    <w:p w14:paraId="49CF16B0" w14:textId="77777777" w:rsidR="00564664" w:rsidRDefault="0056466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k Free">
    <w:panose1 w:val="03080402000500000000"/>
    <w:charset w:val="00"/>
    <w:family w:val="script"/>
    <w:pitch w:val="variable"/>
    <w:sig w:usb0="2000068F" w:usb1="4000000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/>
      </w:rPr>
      <w:id w:val="-890194395"/>
      <w:docPartObj>
        <w:docPartGallery w:val="Page Numbers (Bottom of Page)"/>
        <w:docPartUnique/>
      </w:docPartObj>
    </w:sdtPr>
    <w:sdtEndPr/>
    <w:sdtContent>
      <w:p w14:paraId="43F31A31" w14:textId="77777777" w:rsidR="00DF027C" w:rsidRDefault="00DF027C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 w:rsidR="00AB02A7"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p>
    </w:sdtContent>
  </w:sdt>
  <w:p w14:paraId="604099BF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5E2BC6" w14:textId="77777777" w:rsidR="00564664" w:rsidRDefault="00564664">
      <w:r>
        <w:separator/>
      </w:r>
    </w:p>
    <w:p w14:paraId="4BC1FF3B" w14:textId="77777777" w:rsidR="00564664" w:rsidRDefault="00564664"/>
  </w:footnote>
  <w:footnote w:type="continuationSeparator" w:id="0">
    <w:p w14:paraId="1E96A154" w14:textId="77777777" w:rsidR="00564664" w:rsidRDefault="00564664">
      <w:r>
        <w:continuationSeparator/>
      </w:r>
    </w:p>
    <w:p w14:paraId="13B7E5DD" w14:textId="77777777" w:rsidR="00564664" w:rsidRDefault="0056466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:rsidRPr="003B3239" w14:paraId="3A4D0C71" w14:textId="77777777" w:rsidTr="003B3239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66DCA905" w14:textId="0682E760" w:rsidR="00D077E9" w:rsidRPr="003B3239" w:rsidRDefault="003B3239" w:rsidP="003B3239">
          <w:pPr>
            <w:pStyle w:val="Encabezado"/>
            <w:jc w:val="center"/>
            <w:rPr>
              <w:rFonts w:ascii="Ink Free" w:hAnsi="Ink Free"/>
              <w:noProof/>
              <w:sz w:val="24"/>
              <w:szCs w:val="24"/>
            </w:rPr>
          </w:pPr>
          <w:r w:rsidRPr="003B3239">
            <w:rPr>
              <w:rFonts w:ascii="Ink Free" w:hAnsi="Ink Free"/>
              <w:noProof/>
              <w:color w:val="2E287F" w:themeColor="text1" w:themeTint="BF"/>
              <w:sz w:val="24"/>
              <w:szCs w:val="24"/>
            </w:rPr>
            <w:t>Cristina Fresneda Pérez</w:t>
          </w:r>
        </w:p>
      </w:tc>
    </w:tr>
  </w:tbl>
  <w:p w14:paraId="38E32CE8" w14:textId="77777777" w:rsidR="00D077E9" w:rsidRPr="003B3239" w:rsidRDefault="00D077E9" w:rsidP="00D077E9">
    <w:pPr>
      <w:pStyle w:val="Encabezado"/>
      <w:rPr>
        <w:rFonts w:ascii="Ink Free" w:hAnsi="Ink Free"/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D3B4D"/>
    <w:multiLevelType w:val="hybridMultilevel"/>
    <w:tmpl w:val="4FDE7A34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F23FD3"/>
    <w:multiLevelType w:val="hybridMultilevel"/>
    <w:tmpl w:val="9AB477D4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B42626"/>
    <w:multiLevelType w:val="hybridMultilevel"/>
    <w:tmpl w:val="74E4B6CA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355DAA"/>
    <w:multiLevelType w:val="hybridMultilevel"/>
    <w:tmpl w:val="364EB97E"/>
    <w:lvl w:ilvl="0" w:tplc="02F6F04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BF7522"/>
    <w:multiLevelType w:val="hybridMultilevel"/>
    <w:tmpl w:val="D08E984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677D04"/>
    <w:multiLevelType w:val="hybridMultilevel"/>
    <w:tmpl w:val="B6F8C20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3B1758"/>
    <w:multiLevelType w:val="hybridMultilevel"/>
    <w:tmpl w:val="A384922A"/>
    <w:lvl w:ilvl="0" w:tplc="EEFCD606">
      <w:start w:val="1"/>
      <w:numFmt w:val="lowerLetter"/>
      <w:lvlText w:val="%1."/>
      <w:lvlJc w:val="left"/>
      <w:pPr>
        <w:ind w:left="222" w:hanging="221"/>
      </w:pPr>
      <w:rPr>
        <w:rFonts w:ascii="Arial" w:eastAsia="Arial" w:hAnsi="Arial" w:cs="Arial" w:hint="default"/>
        <w:b w:val="0"/>
        <w:bCs w:val="0"/>
        <w:i/>
        <w:iCs/>
        <w:spacing w:val="-1"/>
        <w:w w:val="87"/>
        <w:sz w:val="20"/>
        <w:szCs w:val="20"/>
        <w:lang w:val="es-ES" w:eastAsia="en-US" w:bidi="ar-SA"/>
      </w:rPr>
    </w:lvl>
    <w:lvl w:ilvl="1" w:tplc="20ACD33A">
      <w:start w:val="1"/>
      <w:numFmt w:val="upperLetter"/>
      <w:lvlText w:val="%2."/>
      <w:lvlJc w:val="left"/>
      <w:pPr>
        <w:ind w:left="244" w:hanging="243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99"/>
        <w:sz w:val="20"/>
        <w:szCs w:val="20"/>
        <w:lang w:val="es-ES" w:eastAsia="en-US" w:bidi="ar-SA"/>
      </w:rPr>
    </w:lvl>
    <w:lvl w:ilvl="2" w:tplc="E7A08D78">
      <w:numFmt w:val="bullet"/>
      <w:lvlText w:val="•"/>
      <w:lvlJc w:val="left"/>
      <w:pPr>
        <w:ind w:left="1284" w:hanging="243"/>
      </w:pPr>
      <w:rPr>
        <w:rFonts w:hint="default"/>
        <w:lang w:val="es-ES" w:eastAsia="en-US" w:bidi="ar-SA"/>
      </w:rPr>
    </w:lvl>
    <w:lvl w:ilvl="3" w:tplc="DF6A68EE">
      <w:numFmt w:val="bullet"/>
      <w:lvlText w:val="•"/>
      <w:lvlJc w:val="left"/>
      <w:pPr>
        <w:ind w:left="2328" w:hanging="243"/>
      </w:pPr>
      <w:rPr>
        <w:rFonts w:hint="default"/>
        <w:lang w:val="es-ES" w:eastAsia="en-US" w:bidi="ar-SA"/>
      </w:rPr>
    </w:lvl>
    <w:lvl w:ilvl="4" w:tplc="08B8E2BC">
      <w:numFmt w:val="bullet"/>
      <w:lvlText w:val="•"/>
      <w:lvlJc w:val="left"/>
      <w:pPr>
        <w:ind w:left="3373" w:hanging="243"/>
      </w:pPr>
      <w:rPr>
        <w:rFonts w:hint="default"/>
        <w:lang w:val="es-ES" w:eastAsia="en-US" w:bidi="ar-SA"/>
      </w:rPr>
    </w:lvl>
    <w:lvl w:ilvl="5" w:tplc="EB0CD30A">
      <w:numFmt w:val="bullet"/>
      <w:lvlText w:val="•"/>
      <w:lvlJc w:val="left"/>
      <w:pPr>
        <w:ind w:left="4417" w:hanging="243"/>
      </w:pPr>
      <w:rPr>
        <w:rFonts w:hint="default"/>
        <w:lang w:val="es-ES" w:eastAsia="en-US" w:bidi="ar-SA"/>
      </w:rPr>
    </w:lvl>
    <w:lvl w:ilvl="6" w:tplc="AC3E4D88">
      <w:numFmt w:val="bullet"/>
      <w:lvlText w:val="•"/>
      <w:lvlJc w:val="left"/>
      <w:pPr>
        <w:ind w:left="5462" w:hanging="243"/>
      </w:pPr>
      <w:rPr>
        <w:rFonts w:hint="default"/>
        <w:lang w:val="es-ES" w:eastAsia="en-US" w:bidi="ar-SA"/>
      </w:rPr>
    </w:lvl>
    <w:lvl w:ilvl="7" w:tplc="BDA61118">
      <w:numFmt w:val="bullet"/>
      <w:lvlText w:val="•"/>
      <w:lvlJc w:val="left"/>
      <w:pPr>
        <w:ind w:left="6506" w:hanging="243"/>
      </w:pPr>
      <w:rPr>
        <w:rFonts w:hint="default"/>
        <w:lang w:val="es-ES" w:eastAsia="en-US" w:bidi="ar-SA"/>
      </w:rPr>
    </w:lvl>
    <w:lvl w:ilvl="8" w:tplc="46906290">
      <w:numFmt w:val="bullet"/>
      <w:lvlText w:val="•"/>
      <w:lvlJc w:val="left"/>
      <w:pPr>
        <w:ind w:left="7551" w:hanging="243"/>
      </w:pPr>
      <w:rPr>
        <w:rFonts w:hint="default"/>
        <w:lang w:val="es-ES" w:eastAsia="en-US" w:bidi="ar-SA"/>
      </w:rPr>
    </w:lvl>
  </w:abstractNum>
  <w:abstractNum w:abstractNumId="7" w15:restartNumberingAfterBreak="0">
    <w:nsid w:val="21C779D7"/>
    <w:multiLevelType w:val="hybridMultilevel"/>
    <w:tmpl w:val="367E016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FA36E4"/>
    <w:multiLevelType w:val="hybridMultilevel"/>
    <w:tmpl w:val="33EEC0C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8D4B44"/>
    <w:multiLevelType w:val="hybridMultilevel"/>
    <w:tmpl w:val="8F5885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A4620D"/>
    <w:multiLevelType w:val="hybridMultilevel"/>
    <w:tmpl w:val="A72822A0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E21077"/>
    <w:multiLevelType w:val="hybridMultilevel"/>
    <w:tmpl w:val="A57C279C"/>
    <w:lvl w:ilvl="0" w:tplc="0C0A000F">
      <w:start w:val="1"/>
      <w:numFmt w:val="decimal"/>
      <w:lvlText w:val="%1."/>
      <w:lvlJc w:val="left"/>
      <w:pPr>
        <w:ind w:left="1139" w:hanging="360"/>
      </w:pPr>
    </w:lvl>
    <w:lvl w:ilvl="1" w:tplc="0C0A0019" w:tentative="1">
      <w:start w:val="1"/>
      <w:numFmt w:val="lowerLetter"/>
      <w:lvlText w:val="%2."/>
      <w:lvlJc w:val="left"/>
      <w:pPr>
        <w:ind w:left="1859" w:hanging="360"/>
      </w:pPr>
    </w:lvl>
    <w:lvl w:ilvl="2" w:tplc="0C0A001B" w:tentative="1">
      <w:start w:val="1"/>
      <w:numFmt w:val="lowerRoman"/>
      <w:lvlText w:val="%3."/>
      <w:lvlJc w:val="right"/>
      <w:pPr>
        <w:ind w:left="2579" w:hanging="180"/>
      </w:pPr>
    </w:lvl>
    <w:lvl w:ilvl="3" w:tplc="0C0A000F" w:tentative="1">
      <w:start w:val="1"/>
      <w:numFmt w:val="decimal"/>
      <w:lvlText w:val="%4."/>
      <w:lvlJc w:val="left"/>
      <w:pPr>
        <w:ind w:left="3299" w:hanging="360"/>
      </w:pPr>
    </w:lvl>
    <w:lvl w:ilvl="4" w:tplc="0C0A0019" w:tentative="1">
      <w:start w:val="1"/>
      <w:numFmt w:val="lowerLetter"/>
      <w:lvlText w:val="%5."/>
      <w:lvlJc w:val="left"/>
      <w:pPr>
        <w:ind w:left="4019" w:hanging="360"/>
      </w:pPr>
    </w:lvl>
    <w:lvl w:ilvl="5" w:tplc="0C0A001B" w:tentative="1">
      <w:start w:val="1"/>
      <w:numFmt w:val="lowerRoman"/>
      <w:lvlText w:val="%6."/>
      <w:lvlJc w:val="right"/>
      <w:pPr>
        <w:ind w:left="4739" w:hanging="180"/>
      </w:pPr>
    </w:lvl>
    <w:lvl w:ilvl="6" w:tplc="0C0A000F" w:tentative="1">
      <w:start w:val="1"/>
      <w:numFmt w:val="decimal"/>
      <w:lvlText w:val="%7."/>
      <w:lvlJc w:val="left"/>
      <w:pPr>
        <w:ind w:left="5459" w:hanging="360"/>
      </w:pPr>
    </w:lvl>
    <w:lvl w:ilvl="7" w:tplc="0C0A0019" w:tentative="1">
      <w:start w:val="1"/>
      <w:numFmt w:val="lowerLetter"/>
      <w:lvlText w:val="%8."/>
      <w:lvlJc w:val="left"/>
      <w:pPr>
        <w:ind w:left="6179" w:hanging="360"/>
      </w:pPr>
    </w:lvl>
    <w:lvl w:ilvl="8" w:tplc="0C0A001B" w:tentative="1">
      <w:start w:val="1"/>
      <w:numFmt w:val="lowerRoman"/>
      <w:lvlText w:val="%9."/>
      <w:lvlJc w:val="right"/>
      <w:pPr>
        <w:ind w:left="6899" w:hanging="180"/>
      </w:pPr>
    </w:lvl>
  </w:abstractNum>
  <w:abstractNum w:abstractNumId="12" w15:restartNumberingAfterBreak="0">
    <w:nsid w:val="3CE56297"/>
    <w:multiLevelType w:val="hybridMultilevel"/>
    <w:tmpl w:val="0D7A8618"/>
    <w:lvl w:ilvl="0" w:tplc="EA2E7D14">
      <w:start w:val="1"/>
      <w:numFmt w:val="decimal"/>
      <w:lvlText w:val="%1."/>
      <w:lvlJc w:val="left"/>
      <w:pPr>
        <w:ind w:left="820" w:hanging="356"/>
      </w:pPr>
      <w:rPr>
        <w:rFonts w:ascii="Arial" w:eastAsia="Arial" w:hAnsi="Arial" w:cs="Arial" w:hint="default"/>
        <w:b/>
        <w:bCs/>
        <w:i w:val="0"/>
        <w:iCs w:val="0"/>
        <w:spacing w:val="-1"/>
        <w:w w:val="99"/>
        <w:sz w:val="20"/>
        <w:szCs w:val="20"/>
        <w:lang w:val="es-ES" w:eastAsia="en-US" w:bidi="ar-SA"/>
      </w:rPr>
    </w:lvl>
    <w:lvl w:ilvl="1" w:tplc="E8606F9C">
      <w:numFmt w:val="bullet"/>
      <w:lvlText w:val="•"/>
      <w:lvlJc w:val="left"/>
      <w:pPr>
        <w:ind w:left="1168" w:hanging="356"/>
      </w:pPr>
      <w:rPr>
        <w:rFonts w:hint="default"/>
        <w:lang w:val="es-ES" w:eastAsia="en-US" w:bidi="ar-SA"/>
      </w:rPr>
    </w:lvl>
    <w:lvl w:ilvl="2" w:tplc="140429EE">
      <w:numFmt w:val="bullet"/>
      <w:lvlText w:val="•"/>
      <w:lvlJc w:val="left"/>
      <w:pPr>
        <w:ind w:left="1517" w:hanging="356"/>
      </w:pPr>
      <w:rPr>
        <w:rFonts w:hint="default"/>
        <w:lang w:val="es-ES" w:eastAsia="en-US" w:bidi="ar-SA"/>
      </w:rPr>
    </w:lvl>
    <w:lvl w:ilvl="3" w:tplc="F7A2C6B4">
      <w:numFmt w:val="bullet"/>
      <w:lvlText w:val="•"/>
      <w:lvlJc w:val="left"/>
      <w:pPr>
        <w:ind w:left="1866" w:hanging="356"/>
      </w:pPr>
      <w:rPr>
        <w:rFonts w:hint="default"/>
        <w:lang w:val="es-ES" w:eastAsia="en-US" w:bidi="ar-SA"/>
      </w:rPr>
    </w:lvl>
    <w:lvl w:ilvl="4" w:tplc="7D328C62">
      <w:numFmt w:val="bullet"/>
      <w:lvlText w:val="•"/>
      <w:lvlJc w:val="left"/>
      <w:pPr>
        <w:ind w:left="2215" w:hanging="356"/>
      </w:pPr>
      <w:rPr>
        <w:rFonts w:hint="default"/>
        <w:lang w:val="es-ES" w:eastAsia="en-US" w:bidi="ar-SA"/>
      </w:rPr>
    </w:lvl>
    <w:lvl w:ilvl="5" w:tplc="1B80779A">
      <w:numFmt w:val="bullet"/>
      <w:lvlText w:val="•"/>
      <w:lvlJc w:val="left"/>
      <w:pPr>
        <w:ind w:left="2564" w:hanging="356"/>
      </w:pPr>
      <w:rPr>
        <w:rFonts w:hint="default"/>
        <w:lang w:val="es-ES" w:eastAsia="en-US" w:bidi="ar-SA"/>
      </w:rPr>
    </w:lvl>
    <w:lvl w:ilvl="6" w:tplc="BE0A1362">
      <w:numFmt w:val="bullet"/>
      <w:lvlText w:val="•"/>
      <w:lvlJc w:val="left"/>
      <w:pPr>
        <w:ind w:left="2913" w:hanging="356"/>
      </w:pPr>
      <w:rPr>
        <w:rFonts w:hint="default"/>
        <w:lang w:val="es-ES" w:eastAsia="en-US" w:bidi="ar-SA"/>
      </w:rPr>
    </w:lvl>
    <w:lvl w:ilvl="7" w:tplc="F376993E">
      <w:numFmt w:val="bullet"/>
      <w:lvlText w:val="•"/>
      <w:lvlJc w:val="left"/>
      <w:pPr>
        <w:ind w:left="3262" w:hanging="356"/>
      </w:pPr>
      <w:rPr>
        <w:rFonts w:hint="default"/>
        <w:lang w:val="es-ES" w:eastAsia="en-US" w:bidi="ar-SA"/>
      </w:rPr>
    </w:lvl>
    <w:lvl w:ilvl="8" w:tplc="74E4EC5C">
      <w:numFmt w:val="bullet"/>
      <w:lvlText w:val="•"/>
      <w:lvlJc w:val="left"/>
      <w:pPr>
        <w:ind w:left="3611" w:hanging="356"/>
      </w:pPr>
      <w:rPr>
        <w:rFonts w:hint="default"/>
        <w:lang w:val="es-ES" w:eastAsia="en-US" w:bidi="ar-SA"/>
      </w:rPr>
    </w:lvl>
  </w:abstractNum>
  <w:abstractNum w:abstractNumId="13" w15:restartNumberingAfterBreak="0">
    <w:nsid w:val="46045BF3"/>
    <w:multiLevelType w:val="hybridMultilevel"/>
    <w:tmpl w:val="AB2A0ED2"/>
    <w:lvl w:ilvl="0" w:tplc="1D747298">
      <w:start w:val="2"/>
      <w:numFmt w:val="lowerLetter"/>
      <w:lvlText w:val="%1)"/>
      <w:lvlJc w:val="left"/>
      <w:pPr>
        <w:ind w:left="82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4E66B5"/>
    <w:multiLevelType w:val="hybridMultilevel"/>
    <w:tmpl w:val="D06A1E5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903C4A"/>
    <w:multiLevelType w:val="hybridMultilevel"/>
    <w:tmpl w:val="512C9BAC"/>
    <w:lvl w:ilvl="0" w:tplc="C2469428">
      <w:start w:val="1"/>
      <w:numFmt w:val="lowerLetter"/>
      <w:lvlText w:val="%1)"/>
      <w:lvlJc w:val="left"/>
      <w:pPr>
        <w:ind w:left="234" w:hanging="233"/>
      </w:pPr>
      <w:rPr>
        <w:rFonts w:ascii="Arial" w:eastAsia="Arial" w:hAnsi="Arial" w:cs="Arial" w:hint="default"/>
        <w:b w:val="0"/>
        <w:bCs w:val="0"/>
        <w:i/>
        <w:iCs/>
        <w:spacing w:val="0"/>
        <w:w w:val="99"/>
        <w:sz w:val="20"/>
        <w:szCs w:val="20"/>
        <w:lang w:val="es-ES" w:eastAsia="en-US" w:bidi="ar-SA"/>
      </w:rPr>
    </w:lvl>
    <w:lvl w:ilvl="1" w:tplc="4412DF18">
      <w:numFmt w:val="bullet"/>
      <w:lvlText w:val="•"/>
      <w:lvlJc w:val="left"/>
      <w:pPr>
        <w:ind w:left="1180" w:hanging="233"/>
      </w:pPr>
      <w:rPr>
        <w:rFonts w:hint="default"/>
        <w:lang w:val="es-ES" w:eastAsia="en-US" w:bidi="ar-SA"/>
      </w:rPr>
    </w:lvl>
    <w:lvl w:ilvl="2" w:tplc="50F2C84C">
      <w:numFmt w:val="bullet"/>
      <w:lvlText w:val="•"/>
      <w:lvlJc w:val="left"/>
      <w:pPr>
        <w:ind w:left="2120" w:hanging="233"/>
      </w:pPr>
      <w:rPr>
        <w:rFonts w:hint="default"/>
        <w:lang w:val="es-ES" w:eastAsia="en-US" w:bidi="ar-SA"/>
      </w:rPr>
    </w:lvl>
    <w:lvl w:ilvl="3" w:tplc="A6B01A40">
      <w:numFmt w:val="bullet"/>
      <w:lvlText w:val="•"/>
      <w:lvlJc w:val="left"/>
      <w:pPr>
        <w:ind w:left="3060" w:hanging="233"/>
      </w:pPr>
      <w:rPr>
        <w:rFonts w:hint="default"/>
        <w:lang w:val="es-ES" w:eastAsia="en-US" w:bidi="ar-SA"/>
      </w:rPr>
    </w:lvl>
    <w:lvl w:ilvl="4" w:tplc="67EC39CE">
      <w:numFmt w:val="bullet"/>
      <w:lvlText w:val="•"/>
      <w:lvlJc w:val="left"/>
      <w:pPr>
        <w:ind w:left="4000" w:hanging="233"/>
      </w:pPr>
      <w:rPr>
        <w:rFonts w:hint="default"/>
        <w:lang w:val="es-ES" w:eastAsia="en-US" w:bidi="ar-SA"/>
      </w:rPr>
    </w:lvl>
    <w:lvl w:ilvl="5" w:tplc="F57AE4BC">
      <w:numFmt w:val="bullet"/>
      <w:lvlText w:val="•"/>
      <w:lvlJc w:val="left"/>
      <w:pPr>
        <w:ind w:left="4940" w:hanging="233"/>
      </w:pPr>
      <w:rPr>
        <w:rFonts w:hint="default"/>
        <w:lang w:val="es-ES" w:eastAsia="en-US" w:bidi="ar-SA"/>
      </w:rPr>
    </w:lvl>
    <w:lvl w:ilvl="6" w:tplc="A8741A3A">
      <w:numFmt w:val="bullet"/>
      <w:lvlText w:val="•"/>
      <w:lvlJc w:val="left"/>
      <w:pPr>
        <w:ind w:left="5880" w:hanging="233"/>
      </w:pPr>
      <w:rPr>
        <w:rFonts w:hint="default"/>
        <w:lang w:val="es-ES" w:eastAsia="en-US" w:bidi="ar-SA"/>
      </w:rPr>
    </w:lvl>
    <w:lvl w:ilvl="7" w:tplc="97922D14">
      <w:numFmt w:val="bullet"/>
      <w:lvlText w:val="•"/>
      <w:lvlJc w:val="left"/>
      <w:pPr>
        <w:ind w:left="6820" w:hanging="233"/>
      </w:pPr>
      <w:rPr>
        <w:rFonts w:hint="default"/>
        <w:lang w:val="es-ES" w:eastAsia="en-US" w:bidi="ar-SA"/>
      </w:rPr>
    </w:lvl>
    <w:lvl w:ilvl="8" w:tplc="BF42F826">
      <w:numFmt w:val="bullet"/>
      <w:lvlText w:val="•"/>
      <w:lvlJc w:val="left"/>
      <w:pPr>
        <w:ind w:left="7760" w:hanging="233"/>
      </w:pPr>
      <w:rPr>
        <w:rFonts w:hint="default"/>
        <w:lang w:val="es-ES" w:eastAsia="en-US" w:bidi="ar-SA"/>
      </w:rPr>
    </w:lvl>
  </w:abstractNum>
  <w:abstractNum w:abstractNumId="16" w15:restartNumberingAfterBreak="0">
    <w:nsid w:val="53E663C8"/>
    <w:multiLevelType w:val="hybridMultilevel"/>
    <w:tmpl w:val="69985402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362273"/>
    <w:multiLevelType w:val="hybridMultilevel"/>
    <w:tmpl w:val="8FD08CD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0C1689"/>
    <w:multiLevelType w:val="hybridMultilevel"/>
    <w:tmpl w:val="53CE7DF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9E1F14"/>
    <w:multiLevelType w:val="hybridMultilevel"/>
    <w:tmpl w:val="E9B464C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811714"/>
    <w:multiLevelType w:val="hybridMultilevel"/>
    <w:tmpl w:val="29DA032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2"/>
  </w:num>
  <w:num w:numId="3">
    <w:abstractNumId w:val="15"/>
  </w:num>
  <w:num w:numId="4">
    <w:abstractNumId w:val="6"/>
  </w:num>
  <w:num w:numId="5">
    <w:abstractNumId w:val="18"/>
  </w:num>
  <w:num w:numId="6">
    <w:abstractNumId w:val="10"/>
  </w:num>
  <w:num w:numId="7">
    <w:abstractNumId w:val="2"/>
  </w:num>
  <w:num w:numId="8">
    <w:abstractNumId w:val="16"/>
  </w:num>
  <w:num w:numId="9">
    <w:abstractNumId w:val="13"/>
  </w:num>
  <w:num w:numId="10">
    <w:abstractNumId w:val="1"/>
  </w:num>
  <w:num w:numId="11">
    <w:abstractNumId w:val="8"/>
  </w:num>
  <w:num w:numId="12">
    <w:abstractNumId w:val="0"/>
  </w:num>
  <w:num w:numId="13">
    <w:abstractNumId w:val="3"/>
  </w:num>
  <w:num w:numId="14">
    <w:abstractNumId w:val="17"/>
  </w:num>
  <w:num w:numId="15">
    <w:abstractNumId w:val="7"/>
  </w:num>
  <w:num w:numId="16">
    <w:abstractNumId w:val="19"/>
  </w:num>
  <w:num w:numId="17">
    <w:abstractNumId w:val="20"/>
  </w:num>
  <w:num w:numId="18">
    <w:abstractNumId w:val="14"/>
  </w:num>
  <w:num w:numId="19">
    <w:abstractNumId w:val="4"/>
  </w:num>
  <w:num w:numId="20">
    <w:abstractNumId w:val="11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37B"/>
    <w:rsid w:val="0002482E"/>
    <w:rsid w:val="000256DC"/>
    <w:rsid w:val="000420F2"/>
    <w:rsid w:val="00050324"/>
    <w:rsid w:val="00051699"/>
    <w:rsid w:val="00055E07"/>
    <w:rsid w:val="0007121D"/>
    <w:rsid w:val="000747A0"/>
    <w:rsid w:val="00093C7E"/>
    <w:rsid w:val="000A0150"/>
    <w:rsid w:val="000B0E99"/>
    <w:rsid w:val="000E63C9"/>
    <w:rsid w:val="000F4B14"/>
    <w:rsid w:val="001022E7"/>
    <w:rsid w:val="00103463"/>
    <w:rsid w:val="00104D0B"/>
    <w:rsid w:val="0010707D"/>
    <w:rsid w:val="001257CE"/>
    <w:rsid w:val="00130E9D"/>
    <w:rsid w:val="00142D53"/>
    <w:rsid w:val="0014525C"/>
    <w:rsid w:val="00150A6D"/>
    <w:rsid w:val="00152184"/>
    <w:rsid w:val="00163312"/>
    <w:rsid w:val="00173515"/>
    <w:rsid w:val="00185B35"/>
    <w:rsid w:val="00185DDC"/>
    <w:rsid w:val="001911F9"/>
    <w:rsid w:val="00191ED4"/>
    <w:rsid w:val="00192ED7"/>
    <w:rsid w:val="00195C0A"/>
    <w:rsid w:val="001D0715"/>
    <w:rsid w:val="001D68A2"/>
    <w:rsid w:val="001E6639"/>
    <w:rsid w:val="001E7520"/>
    <w:rsid w:val="001F2BC8"/>
    <w:rsid w:val="001F5F6B"/>
    <w:rsid w:val="00211171"/>
    <w:rsid w:val="00214B85"/>
    <w:rsid w:val="00216905"/>
    <w:rsid w:val="002404B6"/>
    <w:rsid w:val="00243EBC"/>
    <w:rsid w:val="00244B7E"/>
    <w:rsid w:val="002457AB"/>
    <w:rsid w:val="00246A35"/>
    <w:rsid w:val="0025437B"/>
    <w:rsid w:val="002619D2"/>
    <w:rsid w:val="00271A41"/>
    <w:rsid w:val="002745CF"/>
    <w:rsid w:val="00276692"/>
    <w:rsid w:val="00284348"/>
    <w:rsid w:val="00293068"/>
    <w:rsid w:val="002B017E"/>
    <w:rsid w:val="002B0215"/>
    <w:rsid w:val="002C40E9"/>
    <w:rsid w:val="002C5518"/>
    <w:rsid w:val="002D686F"/>
    <w:rsid w:val="002F0C5C"/>
    <w:rsid w:val="002F51F5"/>
    <w:rsid w:val="00312137"/>
    <w:rsid w:val="00330359"/>
    <w:rsid w:val="00330514"/>
    <w:rsid w:val="003351B5"/>
    <w:rsid w:val="0033573A"/>
    <w:rsid w:val="0033762F"/>
    <w:rsid w:val="00344ADF"/>
    <w:rsid w:val="00345914"/>
    <w:rsid w:val="00345F13"/>
    <w:rsid w:val="00353C6D"/>
    <w:rsid w:val="0035470B"/>
    <w:rsid w:val="00360494"/>
    <w:rsid w:val="00360657"/>
    <w:rsid w:val="003655EC"/>
    <w:rsid w:val="00366C7E"/>
    <w:rsid w:val="00384EA3"/>
    <w:rsid w:val="003917B0"/>
    <w:rsid w:val="003A39A1"/>
    <w:rsid w:val="003A4A4C"/>
    <w:rsid w:val="003A5A27"/>
    <w:rsid w:val="003B3239"/>
    <w:rsid w:val="003C2191"/>
    <w:rsid w:val="003D3863"/>
    <w:rsid w:val="003D3F33"/>
    <w:rsid w:val="003F164C"/>
    <w:rsid w:val="003F1963"/>
    <w:rsid w:val="003F7ABC"/>
    <w:rsid w:val="00400A1B"/>
    <w:rsid w:val="0040106E"/>
    <w:rsid w:val="004110DE"/>
    <w:rsid w:val="004169E0"/>
    <w:rsid w:val="00423E2B"/>
    <w:rsid w:val="00427FA5"/>
    <w:rsid w:val="0044085A"/>
    <w:rsid w:val="00442A92"/>
    <w:rsid w:val="0044451C"/>
    <w:rsid w:val="00467D95"/>
    <w:rsid w:val="004A6AB4"/>
    <w:rsid w:val="004B21A5"/>
    <w:rsid w:val="004C4275"/>
    <w:rsid w:val="004E5FEE"/>
    <w:rsid w:val="004F1C1D"/>
    <w:rsid w:val="004F761D"/>
    <w:rsid w:val="005037F0"/>
    <w:rsid w:val="00516A86"/>
    <w:rsid w:val="005204C6"/>
    <w:rsid w:val="00526723"/>
    <w:rsid w:val="005275F6"/>
    <w:rsid w:val="005278FB"/>
    <w:rsid w:val="00531098"/>
    <w:rsid w:val="0054656F"/>
    <w:rsid w:val="00550CD9"/>
    <w:rsid w:val="00555B1A"/>
    <w:rsid w:val="00555B1B"/>
    <w:rsid w:val="005577C2"/>
    <w:rsid w:val="00564664"/>
    <w:rsid w:val="00572102"/>
    <w:rsid w:val="00587660"/>
    <w:rsid w:val="005937E2"/>
    <w:rsid w:val="005948BC"/>
    <w:rsid w:val="005A2814"/>
    <w:rsid w:val="005C6E6E"/>
    <w:rsid w:val="005D6FBD"/>
    <w:rsid w:val="005F1BB0"/>
    <w:rsid w:val="005F2F3B"/>
    <w:rsid w:val="006073B7"/>
    <w:rsid w:val="0061173D"/>
    <w:rsid w:val="00615991"/>
    <w:rsid w:val="006210E3"/>
    <w:rsid w:val="00622BBB"/>
    <w:rsid w:val="006317AE"/>
    <w:rsid w:val="00645565"/>
    <w:rsid w:val="00656C4D"/>
    <w:rsid w:val="00684FAA"/>
    <w:rsid w:val="00687B21"/>
    <w:rsid w:val="00690C4D"/>
    <w:rsid w:val="00695FAE"/>
    <w:rsid w:val="006E0513"/>
    <w:rsid w:val="006E236E"/>
    <w:rsid w:val="006E548C"/>
    <w:rsid w:val="006E5716"/>
    <w:rsid w:val="00700ED2"/>
    <w:rsid w:val="007034FF"/>
    <w:rsid w:val="00722AF9"/>
    <w:rsid w:val="007302B3"/>
    <w:rsid w:val="00730733"/>
    <w:rsid w:val="007309A6"/>
    <w:rsid w:val="00730E3A"/>
    <w:rsid w:val="00736AAF"/>
    <w:rsid w:val="00742482"/>
    <w:rsid w:val="00765B2A"/>
    <w:rsid w:val="00783294"/>
    <w:rsid w:val="00783A34"/>
    <w:rsid w:val="0078528A"/>
    <w:rsid w:val="00791768"/>
    <w:rsid w:val="007A140E"/>
    <w:rsid w:val="007A7C24"/>
    <w:rsid w:val="007B065E"/>
    <w:rsid w:val="007C6B52"/>
    <w:rsid w:val="007D16C5"/>
    <w:rsid w:val="007D52D6"/>
    <w:rsid w:val="007F0E10"/>
    <w:rsid w:val="007F1830"/>
    <w:rsid w:val="00812FCE"/>
    <w:rsid w:val="00816C0D"/>
    <w:rsid w:val="008241BC"/>
    <w:rsid w:val="0082571E"/>
    <w:rsid w:val="00833BD0"/>
    <w:rsid w:val="0083439C"/>
    <w:rsid w:val="008416E6"/>
    <w:rsid w:val="00844DBE"/>
    <w:rsid w:val="00860156"/>
    <w:rsid w:val="00862FE4"/>
    <w:rsid w:val="0086389A"/>
    <w:rsid w:val="00867E50"/>
    <w:rsid w:val="00872773"/>
    <w:rsid w:val="0087605E"/>
    <w:rsid w:val="008763C9"/>
    <w:rsid w:val="008815BB"/>
    <w:rsid w:val="00881A8B"/>
    <w:rsid w:val="00883AA7"/>
    <w:rsid w:val="00883E60"/>
    <w:rsid w:val="008941AE"/>
    <w:rsid w:val="008A01BC"/>
    <w:rsid w:val="008A20E2"/>
    <w:rsid w:val="008B1FEE"/>
    <w:rsid w:val="008D2A1D"/>
    <w:rsid w:val="008D5068"/>
    <w:rsid w:val="008E4D47"/>
    <w:rsid w:val="009032DD"/>
    <w:rsid w:val="00903C32"/>
    <w:rsid w:val="00910579"/>
    <w:rsid w:val="00916B16"/>
    <w:rsid w:val="009173B9"/>
    <w:rsid w:val="00920C41"/>
    <w:rsid w:val="00924908"/>
    <w:rsid w:val="0093335D"/>
    <w:rsid w:val="009359EF"/>
    <w:rsid w:val="0093613E"/>
    <w:rsid w:val="00943026"/>
    <w:rsid w:val="00943F7F"/>
    <w:rsid w:val="00953E69"/>
    <w:rsid w:val="00954093"/>
    <w:rsid w:val="00961589"/>
    <w:rsid w:val="00966B81"/>
    <w:rsid w:val="00973465"/>
    <w:rsid w:val="009772AF"/>
    <w:rsid w:val="00977F79"/>
    <w:rsid w:val="0098766F"/>
    <w:rsid w:val="00993729"/>
    <w:rsid w:val="00994B37"/>
    <w:rsid w:val="009952B1"/>
    <w:rsid w:val="009A1108"/>
    <w:rsid w:val="009C6835"/>
    <w:rsid w:val="009C7720"/>
    <w:rsid w:val="009E518A"/>
    <w:rsid w:val="00A04F87"/>
    <w:rsid w:val="00A22EDD"/>
    <w:rsid w:val="00A23AFA"/>
    <w:rsid w:val="00A251DF"/>
    <w:rsid w:val="00A257EA"/>
    <w:rsid w:val="00A31B3E"/>
    <w:rsid w:val="00A34F9E"/>
    <w:rsid w:val="00A4085C"/>
    <w:rsid w:val="00A41F4A"/>
    <w:rsid w:val="00A532F3"/>
    <w:rsid w:val="00A83115"/>
    <w:rsid w:val="00A8489E"/>
    <w:rsid w:val="00A9695D"/>
    <w:rsid w:val="00AB02A7"/>
    <w:rsid w:val="00AC29F3"/>
    <w:rsid w:val="00AD01A7"/>
    <w:rsid w:val="00AD069C"/>
    <w:rsid w:val="00AD2A83"/>
    <w:rsid w:val="00AD5674"/>
    <w:rsid w:val="00AD6D35"/>
    <w:rsid w:val="00AE388C"/>
    <w:rsid w:val="00B231E5"/>
    <w:rsid w:val="00B43BE3"/>
    <w:rsid w:val="00B444DF"/>
    <w:rsid w:val="00B50FD3"/>
    <w:rsid w:val="00B757BF"/>
    <w:rsid w:val="00B80CB2"/>
    <w:rsid w:val="00B81E2C"/>
    <w:rsid w:val="00B8692F"/>
    <w:rsid w:val="00B8794D"/>
    <w:rsid w:val="00B97AA9"/>
    <w:rsid w:val="00BA0B77"/>
    <w:rsid w:val="00BB0470"/>
    <w:rsid w:val="00C02B87"/>
    <w:rsid w:val="00C1202F"/>
    <w:rsid w:val="00C4086D"/>
    <w:rsid w:val="00C82883"/>
    <w:rsid w:val="00C92A42"/>
    <w:rsid w:val="00C95382"/>
    <w:rsid w:val="00CA1896"/>
    <w:rsid w:val="00CB044A"/>
    <w:rsid w:val="00CB4797"/>
    <w:rsid w:val="00CB5B28"/>
    <w:rsid w:val="00CD020B"/>
    <w:rsid w:val="00CD3F51"/>
    <w:rsid w:val="00CE6D98"/>
    <w:rsid w:val="00CF4AF4"/>
    <w:rsid w:val="00CF5371"/>
    <w:rsid w:val="00CF7A0F"/>
    <w:rsid w:val="00D0323A"/>
    <w:rsid w:val="00D0559F"/>
    <w:rsid w:val="00D064B5"/>
    <w:rsid w:val="00D077E9"/>
    <w:rsid w:val="00D137AD"/>
    <w:rsid w:val="00D14739"/>
    <w:rsid w:val="00D15155"/>
    <w:rsid w:val="00D254A5"/>
    <w:rsid w:val="00D27EC7"/>
    <w:rsid w:val="00D42CB7"/>
    <w:rsid w:val="00D5413D"/>
    <w:rsid w:val="00D570A9"/>
    <w:rsid w:val="00D62C8E"/>
    <w:rsid w:val="00D638D9"/>
    <w:rsid w:val="00D64B67"/>
    <w:rsid w:val="00D70D02"/>
    <w:rsid w:val="00D770C7"/>
    <w:rsid w:val="00D86945"/>
    <w:rsid w:val="00D90290"/>
    <w:rsid w:val="00D92E63"/>
    <w:rsid w:val="00DA5881"/>
    <w:rsid w:val="00DB217D"/>
    <w:rsid w:val="00DB4316"/>
    <w:rsid w:val="00DC1230"/>
    <w:rsid w:val="00DC50AE"/>
    <w:rsid w:val="00DC706A"/>
    <w:rsid w:val="00DD013B"/>
    <w:rsid w:val="00DD152F"/>
    <w:rsid w:val="00DD3C5A"/>
    <w:rsid w:val="00DD3EC9"/>
    <w:rsid w:val="00DE066F"/>
    <w:rsid w:val="00DE213F"/>
    <w:rsid w:val="00DE56E9"/>
    <w:rsid w:val="00DF027C"/>
    <w:rsid w:val="00DF3C3B"/>
    <w:rsid w:val="00DF7AC4"/>
    <w:rsid w:val="00E00A32"/>
    <w:rsid w:val="00E204D9"/>
    <w:rsid w:val="00E22778"/>
    <w:rsid w:val="00E22ACD"/>
    <w:rsid w:val="00E3581D"/>
    <w:rsid w:val="00E36CCD"/>
    <w:rsid w:val="00E61693"/>
    <w:rsid w:val="00E620B0"/>
    <w:rsid w:val="00E625A7"/>
    <w:rsid w:val="00E765D7"/>
    <w:rsid w:val="00E81B40"/>
    <w:rsid w:val="00E85E72"/>
    <w:rsid w:val="00E9201B"/>
    <w:rsid w:val="00E94D10"/>
    <w:rsid w:val="00EA0E7E"/>
    <w:rsid w:val="00EB179B"/>
    <w:rsid w:val="00EC2807"/>
    <w:rsid w:val="00EC6984"/>
    <w:rsid w:val="00ED3E8B"/>
    <w:rsid w:val="00EE6D99"/>
    <w:rsid w:val="00EF26F1"/>
    <w:rsid w:val="00EF555B"/>
    <w:rsid w:val="00F027BB"/>
    <w:rsid w:val="00F11DCF"/>
    <w:rsid w:val="00F162EA"/>
    <w:rsid w:val="00F23E63"/>
    <w:rsid w:val="00F52D27"/>
    <w:rsid w:val="00F70F4B"/>
    <w:rsid w:val="00F723D5"/>
    <w:rsid w:val="00F80EFD"/>
    <w:rsid w:val="00F818C7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EF2F3B"/>
  <w15:docId w15:val="{EAE7512F-5646-4216-8A0F-27C18DC26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1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5"/>
    <w:unhideWhenUsed/>
    <w:qFormat/>
    <w:rsid w:val="00622BB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99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table" w:customStyle="1" w:styleId="TableNormal">
    <w:name w:val="Table Normal"/>
    <w:uiPriority w:val="2"/>
    <w:semiHidden/>
    <w:unhideWhenUsed/>
    <w:qFormat/>
    <w:rsid w:val="003B3239"/>
    <w:pPr>
      <w:widowControl w:val="0"/>
      <w:autoSpaceDE w:val="0"/>
      <w:autoSpaceDN w:val="0"/>
      <w:spacing w:after="0" w:line="240" w:lineRule="auto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3B3239"/>
    <w:pPr>
      <w:widowControl w:val="0"/>
      <w:autoSpaceDE w:val="0"/>
      <w:autoSpaceDN w:val="0"/>
      <w:spacing w:before="94" w:line="240" w:lineRule="auto"/>
      <w:ind w:left="818" w:hanging="353"/>
    </w:pPr>
    <w:rPr>
      <w:rFonts w:ascii="Arial" w:eastAsia="Arial" w:hAnsi="Arial" w:cs="Arial"/>
      <w:b w:val="0"/>
      <w:color w:val="auto"/>
      <w:sz w:val="22"/>
    </w:rPr>
  </w:style>
  <w:style w:type="character" w:styleId="Hipervnculo">
    <w:name w:val="Hyperlink"/>
    <w:basedOn w:val="Fuentedeprrafopredeter"/>
    <w:uiPriority w:val="99"/>
    <w:unhideWhenUsed/>
    <w:rsid w:val="00D638D9"/>
    <w:rPr>
      <w:color w:val="3592C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638D9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D14739"/>
    <w:rPr>
      <w:color w:val="3592CF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5"/>
    <w:rsid w:val="00622BBB"/>
    <w:rPr>
      <w:rFonts w:asciiTheme="majorHAnsi" w:eastAsiaTheme="majorEastAsia" w:hAnsiTheme="majorHAnsi" w:cstheme="majorBidi"/>
      <w:b/>
      <w:color w:val="012639" w:themeColor="accent1" w:themeShade="7F"/>
    </w:rPr>
  </w:style>
  <w:style w:type="paragraph" w:styleId="Textoindependiente">
    <w:name w:val="Body Text"/>
    <w:basedOn w:val="Normal"/>
    <w:link w:val="TextoindependienteCar"/>
    <w:uiPriority w:val="1"/>
    <w:qFormat/>
    <w:rsid w:val="00910579"/>
    <w:pPr>
      <w:widowControl w:val="0"/>
      <w:autoSpaceDE w:val="0"/>
      <w:autoSpaceDN w:val="0"/>
      <w:spacing w:line="240" w:lineRule="auto"/>
    </w:pPr>
    <w:rPr>
      <w:rFonts w:ascii="Arial MT" w:eastAsia="Arial MT" w:hAnsi="Arial MT" w:cs="Arial MT"/>
      <w:b w:val="0"/>
      <w:color w:val="auto"/>
      <w:sz w:val="22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910579"/>
    <w:rPr>
      <w:rFonts w:ascii="Arial MT" w:eastAsia="Arial MT" w:hAnsi="Arial MT" w:cs="Arial MT"/>
      <w:sz w:val="22"/>
      <w:szCs w:val="22"/>
    </w:rPr>
  </w:style>
  <w:style w:type="paragraph" w:styleId="Prrafodelista">
    <w:name w:val="List Paragraph"/>
    <w:basedOn w:val="Normal"/>
    <w:uiPriority w:val="1"/>
    <w:qFormat/>
    <w:rsid w:val="00910579"/>
    <w:pPr>
      <w:widowControl w:val="0"/>
      <w:autoSpaceDE w:val="0"/>
      <w:autoSpaceDN w:val="0"/>
      <w:spacing w:line="240" w:lineRule="auto"/>
      <w:ind w:left="2"/>
    </w:pPr>
    <w:rPr>
      <w:rFonts w:ascii="Arial" w:eastAsia="Arial" w:hAnsi="Arial" w:cs="Arial"/>
      <w:b w:val="0"/>
      <w:color w:val="auto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onta\AppData\Local\Microsoft\Office\16.0\DTS\es-ES%7bBC7C02AC-93BA-4116-A5BB-BD9DC5DE02EC%7d\%7b360959A8-8565-436F-877C-C5AE2F43FFD2%7dTF7e53ee0d-dd7d-4335-8cfd-efae5a747b05fb21fa67_win32-9f5ff6ac9036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FB4635B36894E7D94335D77CBC9CE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4D0C21-61CC-4CAA-B15F-FC58D33224D0}"/>
      </w:docPartPr>
      <w:docPartBody>
        <w:p w:rsidR="00E30006" w:rsidRDefault="00A903B6">
          <w:pPr>
            <w:pStyle w:val="1FB4635B36894E7D94335D77CBC9CE3C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lang w:bidi="es-ES"/>
            </w:rPr>
            <w:t>septiembre 16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  <w:docPart>
      <w:docPartPr>
        <w:name w:val="52EE9ED116DA4D72B748CDFDCC3860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46B156-8D09-4E86-87CB-ECAA166ED341}"/>
      </w:docPartPr>
      <w:docPartBody>
        <w:p w:rsidR="00E30006" w:rsidRDefault="00A903B6">
          <w:pPr>
            <w:pStyle w:val="52EE9ED116DA4D72B748CDFDCC386048"/>
          </w:pPr>
          <w:r>
            <w:rPr>
              <w:noProof/>
              <w:lang w:bidi="es-ES"/>
            </w:rPr>
            <w:t>NOMBRE DE LA COMPAÑÍA</w:t>
          </w:r>
        </w:p>
      </w:docPartBody>
    </w:docPart>
    <w:docPart>
      <w:docPartPr>
        <w:name w:val="81F3F86C3B444536A61AE2CDCD30CA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AA28ED-A440-4385-AC6F-61712B89156E}"/>
      </w:docPartPr>
      <w:docPartBody>
        <w:p w:rsidR="00E30006" w:rsidRDefault="00A903B6">
          <w:pPr>
            <w:pStyle w:val="81F3F86C3B444536A61AE2CDCD30CA08"/>
          </w:pPr>
          <w:r>
            <w:rPr>
              <w:noProof/>
              <w:lang w:bidi="es-ES"/>
            </w:rPr>
            <w:t>Su nombre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k Free">
    <w:panose1 w:val="03080402000500000000"/>
    <w:charset w:val="00"/>
    <w:family w:val="script"/>
    <w:pitch w:val="variable"/>
    <w:sig w:usb0="2000068F" w:usb1="4000000A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3B6"/>
    <w:rsid w:val="00547C27"/>
    <w:rsid w:val="00A903B6"/>
    <w:rsid w:val="00B6249F"/>
    <w:rsid w:val="00CC1E76"/>
    <w:rsid w:val="00E30006"/>
    <w:rsid w:val="00EE2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1FB4635B36894E7D94335D77CBC9CE3C">
    <w:name w:val="1FB4635B36894E7D94335D77CBC9CE3C"/>
  </w:style>
  <w:style w:type="paragraph" w:customStyle="1" w:styleId="52EE9ED116DA4D72B748CDFDCC386048">
    <w:name w:val="52EE9ED116DA4D72B748CDFDCC386048"/>
  </w:style>
  <w:style w:type="paragraph" w:customStyle="1" w:styleId="81F3F86C3B444536A61AE2CDCD30CA08">
    <w:name w:val="81F3F86C3B444536A61AE2CDCD30CA0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Cristina Fresneda Pérez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{360959A8-8565-436F-877C-C5AE2F43FFD2}TF7e53ee0d-dd7d-4335-8cfd-efae5a747b05fb21fa67_win32-9f5ff6ac9036.dotx</Template>
  <TotalTime>1412</TotalTime>
  <Pages>3</Pages>
  <Words>398</Words>
  <Characters>2194</Characters>
  <Application>Microsoft Office Word</Application>
  <DocSecurity>0</DocSecurity>
  <Lines>18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marisol jimenez fontana</dc:creator>
  <cp:keywords/>
  <cp:lastModifiedBy>CRISTINA</cp:lastModifiedBy>
  <cp:revision>61</cp:revision>
  <cp:lastPrinted>2025-10-01T14:45:00Z</cp:lastPrinted>
  <dcterms:created xsi:type="dcterms:W3CDTF">2025-09-29T16:55:00Z</dcterms:created>
  <dcterms:modified xsi:type="dcterms:W3CDTF">2025-10-01T14:45:00Z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